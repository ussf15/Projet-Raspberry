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EDA" w:rsidRPr="00385DB8" w:rsidRDefault="00583C07">
      <w:pPr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1" locked="0" layoutInCell="1" allowOverlap="1" wp14:anchorId="3C40E7FB" wp14:editId="21106852">
            <wp:simplePos x="0" y="0"/>
            <wp:positionH relativeFrom="column">
              <wp:posOffset>-244128</wp:posOffset>
            </wp:positionH>
            <wp:positionV relativeFrom="paragraph">
              <wp:posOffset>-674154</wp:posOffset>
            </wp:positionV>
            <wp:extent cx="1238571" cy="661916"/>
            <wp:effectExtent l="0" t="0" r="0" b="5080"/>
            <wp:wrapNone/>
            <wp:docPr id="5" name="Image 5" descr="C:\Users\youssef\Desktop\rapport\logo Paris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ssef\Desktop\rapport\logo Paris 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71" cy="6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76B" w:rsidRPr="00385DB8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1" locked="0" layoutInCell="1" allowOverlap="1" wp14:anchorId="3D84958A" wp14:editId="2269B09E">
            <wp:simplePos x="0" y="0"/>
            <wp:positionH relativeFrom="column">
              <wp:posOffset>-667385</wp:posOffset>
            </wp:positionH>
            <wp:positionV relativeFrom="paragraph">
              <wp:posOffset>-899795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346" w:rsidRPr="00385DB8" w:rsidRDefault="0026476B" w:rsidP="008242A6">
      <w:pPr>
        <w:pStyle w:val="Titre"/>
        <w:rPr>
          <w:rFonts w:asciiTheme="majorBidi" w:hAnsiTheme="majorBidi"/>
        </w:rPr>
      </w:pPr>
      <w:r w:rsidRPr="00385DB8">
        <w:rPr>
          <w:rFonts w:asciiTheme="majorBidi" w:hAnsiTheme="majorBidi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876E809" wp14:editId="64B08DC4">
                <wp:simplePos x="0" y="0"/>
                <wp:positionH relativeFrom="column">
                  <wp:posOffset>-409982</wp:posOffset>
                </wp:positionH>
                <wp:positionV relativeFrom="paragraph">
                  <wp:posOffset>649221</wp:posOffset>
                </wp:positionV>
                <wp:extent cx="4243705" cy="1535430"/>
                <wp:effectExtent l="0" t="0" r="0" b="762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3705" cy="153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583C07" w:rsidRDefault="00583C07">
                            <w:pPr>
                              <w:rPr>
                                <w:rFonts w:asciiTheme="majorBidi" w:hAnsiTheme="majorBidi" w:cstheme="majorBidi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 w:rsidRPr="00583C07">
                              <w:rPr>
                                <w:rFonts w:asciiTheme="majorBidi" w:hAnsiTheme="majorBidi" w:cstheme="majorBidi"/>
                                <w:b/>
                                <w:color w:val="0070C0"/>
                                <w:sz w:val="80"/>
                                <w:szCs w:val="80"/>
                              </w:rPr>
                              <w:t>Projet professionnalisant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6E80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2.3pt;margin-top:51.1pt;width:334.15pt;height:120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" filled="f" stroked="f">
                <v:textbox>
                  <w:txbxContent>
                    <w:p w:rsidR="006B445E" w:rsidRPr="00583C07" w:rsidRDefault="00583C07">
                      <w:pPr>
                        <w:rPr>
                          <w:rFonts w:asciiTheme="majorBidi" w:hAnsiTheme="majorBidi" w:cstheme="majorBidi"/>
                          <w:b/>
                          <w:color w:val="0070C0"/>
                          <w:sz w:val="80"/>
                          <w:szCs w:val="80"/>
                        </w:rPr>
                      </w:pPr>
                      <w:r w:rsidRPr="00583C07">
                        <w:rPr>
                          <w:rFonts w:asciiTheme="majorBidi" w:hAnsiTheme="majorBidi" w:cstheme="majorBidi"/>
                          <w:b/>
                          <w:color w:val="0070C0"/>
                          <w:sz w:val="80"/>
                          <w:szCs w:val="80"/>
                        </w:rPr>
                        <w:t>Projet professionnalisant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5DB8">
        <w:rPr>
          <w:rFonts w:asciiTheme="majorBidi" w:hAnsi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18F9E" wp14:editId="4B3F95E3">
                <wp:simplePos x="0" y="0"/>
                <wp:positionH relativeFrom="column">
                  <wp:posOffset>617220</wp:posOffset>
                </wp:positionH>
                <wp:positionV relativeFrom="paragraph">
                  <wp:posOffset>2496185</wp:posOffset>
                </wp:positionV>
                <wp:extent cx="3414395" cy="7924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476B" w:rsidRDefault="0026476B" w:rsidP="0026476B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 xml:space="preserve">Réalisé par : Dahi Youssef </w:t>
                            </w:r>
                          </w:p>
                          <w:p w:rsidR="008915FD" w:rsidRPr="00B87D29" w:rsidRDefault="008915FD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18F9E" id="Zone de texte 4" o:spid="_x0000_s1027" type="#_x0000_t202" style="position:absolute;margin-left:48.6pt;margin-top:196.55pt;width:268.85pt;height:6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" filled="f" stroked="f">
                <v:textbox>
                  <w:txbxContent>
                    <w:p w:rsidR="0026476B" w:rsidRDefault="0026476B" w:rsidP="0026476B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 xml:space="preserve">Réalisé par : Dahi Youssef </w:t>
                      </w:r>
                    </w:p>
                    <w:p w:rsidR="008915FD" w:rsidRPr="00B87D29" w:rsidRDefault="008915FD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66EDA" w:rsidRPr="00385DB8">
        <w:rPr>
          <w:rFonts w:asciiTheme="majorBidi" w:hAnsiTheme="majorBidi"/>
        </w:rPr>
        <w:br w:type="page"/>
      </w: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pStyle w:val="Titre"/>
        <w:rPr>
          <w:rFonts w:asciiTheme="majorBidi" w:hAnsiTheme="majorBidi"/>
          <w:sz w:val="52"/>
          <w:szCs w:val="52"/>
        </w:rPr>
      </w:pPr>
      <w:r w:rsidRPr="00385DB8">
        <w:rPr>
          <w:rFonts w:asciiTheme="majorBidi" w:hAnsiTheme="majorBidi"/>
          <w:sz w:val="52"/>
          <w:szCs w:val="52"/>
        </w:rPr>
        <w:t>soMMAIRE</w:t>
      </w:r>
    </w:p>
    <w:p w:rsidR="008242A6" w:rsidRPr="00385DB8" w:rsidRDefault="00EE05BB" w:rsidP="008242A6">
      <w:pPr>
        <w:pStyle w:val="Titre2"/>
        <w:numPr>
          <w:ilvl w:val="0"/>
          <w:numId w:val="1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Introduction</w:t>
      </w:r>
    </w:p>
    <w:p w:rsidR="008242A6" w:rsidRDefault="008242A6" w:rsidP="008242A6">
      <w:pPr>
        <w:pStyle w:val="Titre2"/>
        <w:numPr>
          <w:ilvl w:val="0"/>
          <w:numId w:val="1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Conception</w:t>
      </w:r>
    </w:p>
    <w:p w:rsidR="00241F38" w:rsidRDefault="00241F38" w:rsidP="00241F38">
      <w:pPr>
        <w:pStyle w:val="Titre2"/>
        <w:numPr>
          <w:ilvl w:val="0"/>
          <w:numId w:val="7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Les périphériques utilisés</w:t>
      </w:r>
      <w:r>
        <w:rPr>
          <w:rFonts w:asciiTheme="majorBidi" w:hAnsiTheme="majorBidi"/>
          <w:sz w:val="36"/>
          <w:szCs w:val="36"/>
        </w:rPr>
        <w:t> </w:t>
      </w:r>
    </w:p>
    <w:p w:rsidR="00241F38" w:rsidRPr="00385DB8" w:rsidRDefault="00241F38" w:rsidP="00241F38">
      <w:pPr>
        <w:pStyle w:val="Titre2"/>
        <w:numPr>
          <w:ilvl w:val="0"/>
          <w:numId w:val="2"/>
        </w:numPr>
        <w:spacing w:before="360" w:after="120"/>
        <w:rPr>
          <w:rFonts w:asciiTheme="majorBidi" w:hAnsiTheme="majorBidi"/>
        </w:rPr>
      </w:pPr>
      <w:proofErr w:type="spellStart"/>
      <w:r w:rsidRPr="00385DB8">
        <w:rPr>
          <w:rFonts w:asciiTheme="majorBidi" w:hAnsiTheme="majorBidi"/>
        </w:rPr>
        <w:t>Raspberry</w:t>
      </w:r>
      <w:proofErr w:type="spellEnd"/>
      <w:r w:rsidRPr="00385DB8">
        <w:rPr>
          <w:rFonts w:asciiTheme="majorBidi" w:hAnsiTheme="majorBidi"/>
        </w:rPr>
        <w:t xml:space="preserve"> pi 3 </w:t>
      </w:r>
    </w:p>
    <w:p w:rsidR="00241F38" w:rsidRPr="00241F38" w:rsidRDefault="00241F38" w:rsidP="00241F38">
      <w:pPr>
        <w:pStyle w:val="Titre2"/>
        <w:numPr>
          <w:ilvl w:val="0"/>
          <w:numId w:val="2"/>
        </w:numPr>
        <w:spacing w:before="360" w:after="120"/>
        <w:rPr>
          <w:rFonts w:asciiTheme="majorBidi" w:hAnsiTheme="majorBidi"/>
        </w:rPr>
      </w:pPr>
      <w:r w:rsidRPr="00385DB8">
        <w:rPr>
          <w:rFonts w:asciiTheme="majorBidi" w:hAnsiTheme="majorBidi"/>
        </w:rPr>
        <w:t>Dht11</w:t>
      </w:r>
    </w:p>
    <w:p w:rsidR="00E67FEA" w:rsidRDefault="00241F38" w:rsidP="009D2CE9">
      <w:pPr>
        <w:pStyle w:val="Titre2"/>
        <w:numPr>
          <w:ilvl w:val="0"/>
          <w:numId w:val="7"/>
        </w:numPr>
        <w:spacing w:before="360" w:after="12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t>Câblage </w:t>
      </w:r>
    </w:p>
    <w:p w:rsidR="00E67FEA" w:rsidRPr="00E67FEA" w:rsidRDefault="00E67FEA" w:rsidP="00E67FEA">
      <w:pPr>
        <w:pStyle w:val="Titre2"/>
        <w:numPr>
          <w:ilvl w:val="0"/>
          <w:numId w:val="7"/>
        </w:numPr>
        <w:spacing w:before="360" w:after="12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t>Schéma du projet</w:t>
      </w:r>
    </w:p>
    <w:p w:rsidR="008242A6" w:rsidRPr="00385DB8" w:rsidRDefault="008242A6" w:rsidP="00241F38">
      <w:pPr>
        <w:pStyle w:val="Titre2"/>
        <w:numPr>
          <w:ilvl w:val="0"/>
          <w:numId w:val="1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 xml:space="preserve">Réalisation </w:t>
      </w:r>
    </w:p>
    <w:p w:rsidR="009D2CE9" w:rsidRPr="00A33F61" w:rsidRDefault="008242A6" w:rsidP="00A33F61">
      <w:pPr>
        <w:pStyle w:val="Titre2"/>
        <w:numPr>
          <w:ilvl w:val="0"/>
          <w:numId w:val="2"/>
        </w:numPr>
        <w:spacing w:before="360" w:after="120"/>
        <w:ind w:left="1068"/>
        <w:rPr>
          <w:rFonts w:asciiTheme="majorBidi" w:hAnsiTheme="majorBidi"/>
        </w:rPr>
      </w:pPr>
      <w:r w:rsidRPr="00385DB8">
        <w:rPr>
          <w:rFonts w:asciiTheme="majorBidi" w:hAnsiTheme="majorBidi"/>
        </w:rPr>
        <w:t xml:space="preserve">Coté </w:t>
      </w:r>
      <w:proofErr w:type="spellStart"/>
      <w:r w:rsidRPr="00385DB8">
        <w:rPr>
          <w:rFonts w:asciiTheme="majorBidi" w:hAnsiTheme="majorBidi"/>
        </w:rPr>
        <w:t>raspberry</w:t>
      </w:r>
      <w:proofErr w:type="spellEnd"/>
      <w:r w:rsidRPr="00385DB8">
        <w:rPr>
          <w:rFonts w:asciiTheme="majorBidi" w:hAnsiTheme="majorBidi"/>
        </w:rPr>
        <w:t xml:space="preserve"> </w:t>
      </w:r>
    </w:p>
    <w:p w:rsidR="008242A6" w:rsidRPr="00385DB8" w:rsidRDefault="008242A6" w:rsidP="00A33F61">
      <w:pPr>
        <w:pStyle w:val="Titre2"/>
        <w:numPr>
          <w:ilvl w:val="0"/>
          <w:numId w:val="2"/>
        </w:numPr>
        <w:spacing w:before="360" w:after="120"/>
        <w:ind w:left="1068"/>
        <w:rPr>
          <w:rFonts w:asciiTheme="majorBidi" w:hAnsiTheme="majorBidi"/>
        </w:rPr>
      </w:pPr>
      <w:r w:rsidRPr="00385DB8">
        <w:rPr>
          <w:rFonts w:asciiTheme="majorBidi" w:hAnsiTheme="majorBidi"/>
        </w:rPr>
        <w:t xml:space="preserve">Coté serveur </w:t>
      </w:r>
    </w:p>
    <w:p w:rsidR="008242A6" w:rsidRPr="00385DB8" w:rsidRDefault="008242A6" w:rsidP="00A33F61">
      <w:pPr>
        <w:pStyle w:val="Titre2"/>
        <w:numPr>
          <w:ilvl w:val="0"/>
          <w:numId w:val="2"/>
        </w:numPr>
        <w:spacing w:before="360" w:after="120"/>
        <w:ind w:left="1068"/>
        <w:rPr>
          <w:rFonts w:asciiTheme="majorBidi" w:hAnsiTheme="majorBidi"/>
        </w:rPr>
      </w:pPr>
      <w:r w:rsidRPr="00385DB8">
        <w:rPr>
          <w:rFonts w:asciiTheme="majorBidi" w:hAnsiTheme="majorBidi"/>
        </w:rPr>
        <w:t>Coté Android</w:t>
      </w: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241F38">
      <w:pPr>
        <w:pStyle w:val="Titre2"/>
        <w:numPr>
          <w:ilvl w:val="0"/>
          <w:numId w:val="1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Informations et sources </w:t>
      </w:r>
    </w:p>
    <w:p w:rsidR="008242A6" w:rsidRPr="00385DB8" w:rsidRDefault="008242A6" w:rsidP="00241F38">
      <w:pPr>
        <w:pStyle w:val="Titre2"/>
        <w:numPr>
          <w:ilvl w:val="0"/>
          <w:numId w:val="1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Conclusion</w:t>
      </w: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FA4346" w:rsidRPr="00385DB8" w:rsidRDefault="00FA4346" w:rsidP="00FA4346">
      <w:pPr>
        <w:rPr>
          <w:rFonts w:asciiTheme="majorBidi" w:hAnsiTheme="majorBidi" w:cstheme="majorBidi"/>
        </w:rPr>
      </w:pPr>
    </w:p>
    <w:p w:rsidR="00FA4346" w:rsidRPr="00385DB8" w:rsidRDefault="00FA4346" w:rsidP="00FA4346">
      <w:pPr>
        <w:pStyle w:val="Titre1"/>
        <w:jc w:val="center"/>
        <w:rPr>
          <w:rFonts w:asciiTheme="majorBidi" w:hAnsi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EE05BB" w:rsidP="00CF45B4">
      <w:pPr>
        <w:pStyle w:val="Titre2"/>
        <w:numPr>
          <w:ilvl w:val="0"/>
          <w:numId w:val="6"/>
        </w:numPr>
        <w:spacing w:before="360" w:after="120"/>
        <w:jc w:val="both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Introduction</w:t>
      </w:r>
    </w:p>
    <w:p w:rsidR="00996DA5" w:rsidRPr="00385DB8" w:rsidRDefault="00996DA5" w:rsidP="00CF45B4">
      <w:pPr>
        <w:jc w:val="both"/>
        <w:rPr>
          <w:rFonts w:asciiTheme="majorBidi" w:hAnsiTheme="majorBidi" w:cstheme="majorBidi"/>
        </w:rPr>
      </w:pPr>
    </w:p>
    <w:p w:rsidR="00076F44" w:rsidRPr="00385DB8" w:rsidRDefault="00D44F7F" w:rsidP="00CF45B4">
      <w:pPr>
        <w:ind w:firstLine="360"/>
        <w:jc w:val="both"/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</w:rPr>
        <w:t>L’objectif de mon projet professionnalisant</w:t>
      </w:r>
      <w:r w:rsidR="00EE05BB" w:rsidRPr="00385DB8">
        <w:rPr>
          <w:rFonts w:asciiTheme="majorBidi" w:hAnsiTheme="majorBidi" w:cstheme="majorBidi"/>
        </w:rPr>
        <w:t xml:space="preserve"> consisté</w:t>
      </w:r>
      <w:r w:rsidRPr="00385DB8">
        <w:rPr>
          <w:rFonts w:asciiTheme="majorBidi" w:hAnsiTheme="majorBidi" w:cstheme="majorBidi"/>
        </w:rPr>
        <w:t xml:space="preserve"> à étudier le fonctionnement de la </w:t>
      </w:r>
      <w:proofErr w:type="spellStart"/>
      <w:r w:rsidRPr="00385DB8">
        <w:rPr>
          <w:rFonts w:asciiTheme="majorBidi" w:hAnsiTheme="majorBidi" w:cstheme="majorBidi"/>
        </w:rPr>
        <w:t>Raspberry</w:t>
      </w:r>
      <w:proofErr w:type="spellEnd"/>
      <w:r w:rsidRPr="00385DB8">
        <w:rPr>
          <w:rFonts w:asciiTheme="majorBidi" w:hAnsiTheme="majorBidi" w:cstheme="majorBidi"/>
        </w:rPr>
        <w:t xml:space="preserve"> pi 3, qui est </w:t>
      </w:r>
      <w:r w:rsidR="005756A2" w:rsidRPr="00385DB8">
        <w:rPr>
          <w:rFonts w:asciiTheme="majorBidi" w:hAnsiTheme="majorBidi" w:cstheme="majorBidi"/>
        </w:rPr>
        <w:t>une</w:t>
      </w:r>
      <w:r w:rsidRPr="00385DB8">
        <w:rPr>
          <w:rFonts w:asciiTheme="majorBidi" w:hAnsiTheme="majorBidi" w:cstheme="majorBidi"/>
        </w:rPr>
        <w:t xml:space="preserve"> nano-ordinateur </w:t>
      </w:r>
      <w:r w:rsidR="005756A2" w:rsidRPr="00385DB8">
        <w:rPr>
          <w:rFonts w:asciiTheme="majorBidi" w:hAnsiTheme="majorBidi" w:cstheme="majorBidi"/>
        </w:rPr>
        <w:t>mono carte</w:t>
      </w:r>
      <w:r w:rsidRPr="00385DB8">
        <w:rPr>
          <w:rFonts w:asciiTheme="majorBidi" w:hAnsiTheme="majorBidi" w:cstheme="majorBidi"/>
        </w:rPr>
        <w:t xml:space="preserve"> à processeur ARM, </w:t>
      </w:r>
      <w:r w:rsidR="00517482" w:rsidRPr="00385DB8">
        <w:rPr>
          <w:rFonts w:asciiTheme="majorBidi" w:hAnsiTheme="majorBidi" w:cstheme="majorBidi"/>
        </w:rPr>
        <w:t>puis</w:t>
      </w:r>
      <w:r w:rsidRPr="00385DB8">
        <w:rPr>
          <w:rFonts w:asciiTheme="majorBidi" w:hAnsiTheme="majorBidi" w:cstheme="majorBidi"/>
        </w:rPr>
        <w:t xml:space="preserve">, manipuler les données des </w:t>
      </w:r>
      <w:r w:rsidR="00517482" w:rsidRPr="00385DB8">
        <w:rPr>
          <w:rFonts w:asciiTheme="majorBidi" w:hAnsiTheme="majorBidi" w:cstheme="majorBidi"/>
        </w:rPr>
        <w:t>différents capteurs qu’on a vu dans deuxième sem</w:t>
      </w:r>
      <w:r w:rsidR="00076F44" w:rsidRPr="00385DB8">
        <w:rPr>
          <w:rFonts w:asciiTheme="majorBidi" w:hAnsiTheme="majorBidi" w:cstheme="majorBidi"/>
        </w:rPr>
        <w:t xml:space="preserve">estre, (Capteur de </w:t>
      </w:r>
      <w:r w:rsidR="00161180" w:rsidRPr="00385DB8">
        <w:rPr>
          <w:rFonts w:asciiTheme="majorBidi" w:hAnsiTheme="majorBidi" w:cstheme="majorBidi"/>
        </w:rPr>
        <w:t>température,</w:t>
      </w:r>
      <w:r w:rsidR="00076F44" w:rsidRPr="00385DB8">
        <w:rPr>
          <w:rFonts w:asciiTheme="majorBidi" w:hAnsiTheme="majorBidi" w:cstheme="majorBidi"/>
        </w:rPr>
        <w:t xml:space="preserve"> Capteur Ultrason</w:t>
      </w:r>
      <w:r w:rsidR="005E6D32" w:rsidRPr="00385DB8">
        <w:rPr>
          <w:rFonts w:asciiTheme="majorBidi" w:hAnsiTheme="majorBidi" w:cstheme="majorBidi"/>
        </w:rPr>
        <w:t> …</w:t>
      </w:r>
      <w:r w:rsidR="00076F44" w:rsidRPr="00385DB8">
        <w:rPr>
          <w:rFonts w:asciiTheme="majorBidi" w:hAnsiTheme="majorBidi" w:cstheme="majorBidi"/>
        </w:rPr>
        <w:t>)</w:t>
      </w:r>
    </w:p>
    <w:p w:rsidR="00077FE5" w:rsidRPr="00385DB8" w:rsidRDefault="00077FE5" w:rsidP="00CF45B4">
      <w:pPr>
        <w:jc w:val="both"/>
        <w:rPr>
          <w:rFonts w:asciiTheme="majorBidi" w:hAnsiTheme="majorBidi" w:cstheme="majorBidi"/>
        </w:rPr>
      </w:pPr>
    </w:p>
    <w:p w:rsidR="00077FE5" w:rsidRPr="00385DB8" w:rsidRDefault="00077FE5" w:rsidP="00CF45B4">
      <w:pPr>
        <w:jc w:val="both"/>
        <w:rPr>
          <w:rFonts w:asciiTheme="majorBidi" w:hAnsiTheme="majorBidi" w:cstheme="majorBidi"/>
        </w:rPr>
      </w:pPr>
    </w:p>
    <w:p w:rsidR="00161180" w:rsidRPr="00385DB8" w:rsidRDefault="008242A6" w:rsidP="00CF45B4">
      <w:pPr>
        <w:pStyle w:val="Titre2"/>
        <w:numPr>
          <w:ilvl w:val="0"/>
          <w:numId w:val="6"/>
        </w:numPr>
        <w:spacing w:before="360" w:after="120"/>
        <w:jc w:val="both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Conception</w:t>
      </w:r>
    </w:p>
    <w:p w:rsidR="00DB6329" w:rsidRPr="00385DB8" w:rsidRDefault="00DB6329" w:rsidP="00CF45B4">
      <w:pPr>
        <w:ind w:firstLine="360"/>
        <w:jc w:val="both"/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</w:rPr>
        <w:t>Le but de mon projet est collecter les données du capteur de température et d’humidité à l’a</w:t>
      </w:r>
      <w:r w:rsidR="00B130CD">
        <w:rPr>
          <w:rFonts w:asciiTheme="majorBidi" w:hAnsiTheme="majorBidi" w:cstheme="majorBidi"/>
        </w:rPr>
        <w:t xml:space="preserve">ide de la </w:t>
      </w:r>
      <w:proofErr w:type="spellStart"/>
      <w:r w:rsidR="00B130CD">
        <w:rPr>
          <w:rFonts w:asciiTheme="majorBidi" w:hAnsiTheme="majorBidi" w:cstheme="majorBidi"/>
        </w:rPr>
        <w:t>Rasp</w:t>
      </w:r>
      <w:r w:rsidRPr="00385DB8">
        <w:rPr>
          <w:rFonts w:asciiTheme="majorBidi" w:hAnsiTheme="majorBidi" w:cstheme="majorBidi"/>
        </w:rPr>
        <w:t>berry</w:t>
      </w:r>
      <w:proofErr w:type="spellEnd"/>
      <w:r w:rsidRPr="00385DB8">
        <w:rPr>
          <w:rFonts w:asciiTheme="majorBidi" w:hAnsiTheme="majorBidi" w:cstheme="majorBidi"/>
        </w:rPr>
        <w:t xml:space="preserve"> pi 3, Ensuite, les envoyer au site</w:t>
      </w:r>
      <w:r w:rsidR="001E7C60" w:rsidRPr="00385DB8">
        <w:rPr>
          <w:rFonts w:asciiTheme="majorBidi" w:hAnsiTheme="majorBidi" w:cstheme="majorBidi"/>
        </w:rPr>
        <w:t xml:space="preserve"> </w:t>
      </w:r>
      <w:hyperlink r:id="rId11" w:history="1">
        <w:r w:rsidR="001E7C60" w:rsidRPr="00385DB8">
          <w:rPr>
            <w:rStyle w:val="Lienhypertexte"/>
            <w:rFonts w:asciiTheme="majorBidi" w:hAnsiTheme="majorBidi" w:cstheme="majorBidi"/>
          </w:rPr>
          <w:t>https://thingspeak.com</w:t>
        </w:r>
      </w:hyperlink>
      <w:r w:rsidR="001E7C60" w:rsidRPr="00385DB8">
        <w:rPr>
          <w:rFonts w:asciiTheme="majorBidi" w:hAnsiTheme="majorBidi" w:cstheme="majorBidi"/>
        </w:rPr>
        <w:t xml:space="preserve"> qui génère un graphique en temps réel des données reçus  , après les stocker dans une base de données pour avoir un historique complet du capteur, puis les récupérer du serveur à partir d’un application Android, et enfin dessiner un graphique en temps réel.</w:t>
      </w:r>
    </w:p>
    <w:p w:rsidR="004D5B15" w:rsidRPr="00385DB8" w:rsidRDefault="004D5B15" w:rsidP="00CF45B4">
      <w:pPr>
        <w:jc w:val="both"/>
        <w:rPr>
          <w:rFonts w:asciiTheme="majorBidi" w:hAnsiTheme="majorBidi" w:cstheme="majorBidi"/>
        </w:rPr>
      </w:pPr>
    </w:p>
    <w:p w:rsidR="00077FE5" w:rsidRPr="00385DB8" w:rsidRDefault="00077FE5" w:rsidP="009D2CE9">
      <w:pPr>
        <w:pStyle w:val="Titre2"/>
        <w:numPr>
          <w:ilvl w:val="0"/>
          <w:numId w:val="8"/>
        </w:numPr>
        <w:spacing w:before="360" w:after="120"/>
        <w:jc w:val="both"/>
        <w:rPr>
          <w:rFonts w:asciiTheme="majorBidi" w:hAnsiTheme="majorBidi"/>
          <w:sz w:val="32"/>
          <w:szCs w:val="32"/>
        </w:rPr>
      </w:pPr>
      <w:r w:rsidRPr="00385DB8">
        <w:rPr>
          <w:rFonts w:asciiTheme="majorBidi" w:hAnsiTheme="majorBidi"/>
          <w:sz w:val="32"/>
          <w:szCs w:val="32"/>
        </w:rPr>
        <w:t>Les périphériques utilisés :</w:t>
      </w:r>
    </w:p>
    <w:p w:rsidR="00077FE5" w:rsidRPr="00385DB8" w:rsidRDefault="00077FE5" w:rsidP="00CF45B4">
      <w:pPr>
        <w:pStyle w:val="Titre2"/>
        <w:numPr>
          <w:ilvl w:val="1"/>
          <w:numId w:val="2"/>
        </w:numPr>
        <w:spacing w:before="360" w:after="120"/>
        <w:jc w:val="both"/>
        <w:rPr>
          <w:rFonts w:asciiTheme="majorBidi" w:hAnsiTheme="majorBidi"/>
        </w:rPr>
      </w:pPr>
      <w:proofErr w:type="spellStart"/>
      <w:r w:rsidRPr="00385DB8">
        <w:rPr>
          <w:rFonts w:asciiTheme="majorBidi" w:hAnsiTheme="majorBidi"/>
        </w:rPr>
        <w:t>Raspberry</w:t>
      </w:r>
      <w:proofErr w:type="spellEnd"/>
      <w:r w:rsidRPr="00385DB8">
        <w:rPr>
          <w:rFonts w:asciiTheme="majorBidi" w:hAnsiTheme="majorBidi"/>
        </w:rPr>
        <w:t xml:space="preserve"> pi 3 </w:t>
      </w:r>
    </w:p>
    <w:p w:rsidR="004D5B15" w:rsidRPr="00385DB8" w:rsidRDefault="00796BA1" w:rsidP="00CF45B4">
      <w:pPr>
        <w:jc w:val="both"/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  <w:noProof/>
        </w:rPr>
        <w:drawing>
          <wp:inline distT="0" distB="0" distL="0" distR="0" wp14:anchorId="1387007D" wp14:editId="3D2A8A29">
            <wp:extent cx="6185535" cy="3644265"/>
            <wp:effectExtent l="0" t="0" r="5715" b="0"/>
            <wp:docPr id="3" name="Image 3" descr="Résultat de recherche d'images pour &quot;raspberry pi 3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raspberry pi 3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B4" w:rsidRPr="00385DB8" w:rsidRDefault="00CF45B4" w:rsidP="00CF45B4">
      <w:pPr>
        <w:jc w:val="both"/>
        <w:rPr>
          <w:rFonts w:asciiTheme="majorBidi" w:hAnsiTheme="majorBidi" w:cstheme="majorBidi"/>
        </w:rPr>
      </w:pPr>
    </w:p>
    <w:p w:rsidR="00796BA1" w:rsidRPr="00385DB8" w:rsidRDefault="00CF45B4" w:rsidP="00CF45B4">
      <w:pPr>
        <w:ind w:firstLine="360"/>
        <w:jc w:val="both"/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</w:rPr>
        <w:t xml:space="preserve">Le </w:t>
      </w:r>
      <w:proofErr w:type="spellStart"/>
      <w:r w:rsidRPr="00385DB8">
        <w:rPr>
          <w:rFonts w:asciiTheme="majorBidi" w:hAnsiTheme="majorBidi" w:cstheme="majorBidi"/>
        </w:rPr>
        <w:t>Raspberry</w:t>
      </w:r>
      <w:proofErr w:type="spellEnd"/>
      <w:r w:rsidRPr="00385DB8">
        <w:rPr>
          <w:rFonts w:asciiTheme="majorBidi" w:hAnsiTheme="majorBidi" w:cstheme="majorBidi"/>
        </w:rPr>
        <w:t xml:space="preserve"> pi est un nano ordinateur de la taille d'une carte de crédit que l'on peut brancher à un écran et utilisé comme un ordinateur standard. Sa petite taille, et son prix intéressant fait du </w:t>
      </w:r>
      <w:proofErr w:type="spellStart"/>
      <w:r w:rsidRPr="00385DB8">
        <w:rPr>
          <w:rFonts w:asciiTheme="majorBidi" w:hAnsiTheme="majorBidi" w:cstheme="majorBidi"/>
        </w:rPr>
        <w:t>Raspberry</w:t>
      </w:r>
      <w:proofErr w:type="spellEnd"/>
      <w:r w:rsidRPr="00385DB8">
        <w:rPr>
          <w:rFonts w:asciiTheme="majorBidi" w:hAnsiTheme="majorBidi" w:cstheme="majorBidi"/>
        </w:rPr>
        <w:t xml:space="preserve"> pi un produit idéal pour tester différentes choses, et notamment la création d'un serveur Web chez soi. Évidemment, pour sa taille il ne faut pas s'attendre à des performances incroyables, mais pour mettre en ligne des projets à montrer au client ou expérimenter avec linux c'est largement suffisant.</w:t>
      </w:r>
    </w:p>
    <w:p w:rsidR="00796BA1" w:rsidRPr="00385DB8" w:rsidRDefault="00796BA1" w:rsidP="004D5B15">
      <w:pPr>
        <w:rPr>
          <w:rFonts w:asciiTheme="majorBidi" w:hAnsiTheme="majorBidi" w:cstheme="majorBidi"/>
        </w:rPr>
      </w:pPr>
    </w:p>
    <w:p w:rsidR="00E513FA" w:rsidRPr="00385DB8" w:rsidRDefault="00077FE5" w:rsidP="00E513FA">
      <w:pPr>
        <w:pStyle w:val="Titre2"/>
        <w:numPr>
          <w:ilvl w:val="1"/>
          <w:numId w:val="2"/>
        </w:numPr>
        <w:spacing w:before="360" w:after="120"/>
        <w:rPr>
          <w:rFonts w:asciiTheme="majorBidi" w:hAnsiTheme="majorBidi"/>
        </w:rPr>
      </w:pPr>
      <w:r w:rsidRPr="00385DB8">
        <w:rPr>
          <w:rFonts w:asciiTheme="majorBidi" w:hAnsiTheme="majorBidi"/>
        </w:rPr>
        <w:t>Dht11</w:t>
      </w:r>
    </w:p>
    <w:p w:rsidR="00077FE5" w:rsidRPr="00385DB8" w:rsidRDefault="00385DB8" w:rsidP="00077FE5">
      <w:pPr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1" locked="0" layoutInCell="1" allowOverlap="1" wp14:anchorId="2F4BD54B" wp14:editId="0B4279AA">
            <wp:simplePos x="0" y="0"/>
            <wp:positionH relativeFrom="margin">
              <wp:posOffset>3891589</wp:posOffset>
            </wp:positionH>
            <wp:positionV relativeFrom="paragraph">
              <wp:posOffset>11430</wp:posOffset>
            </wp:positionV>
            <wp:extent cx="1973766" cy="1973766"/>
            <wp:effectExtent l="0" t="0" r="7620" b="7620"/>
            <wp:wrapTight wrapText="bothSides">
              <wp:wrapPolygon edited="0">
                <wp:start x="0" y="0"/>
                <wp:lineTo x="0" y="21475"/>
                <wp:lineTo x="21475" y="21475"/>
                <wp:lineTo x="21475" y="0"/>
                <wp:lineTo x="0" y="0"/>
              </wp:wrapPolygon>
            </wp:wrapTight>
            <wp:docPr id="7" name="Image 7" descr="Résultat de recherche d'images pour &quot;dht1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ésultat de recherche d'images pour &quot;dht11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66" cy="197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13FA" w:rsidRPr="00B37F6C" w:rsidRDefault="00385DB8" w:rsidP="00241F38">
      <w:pPr>
        <w:rPr>
          <w:rFonts w:asciiTheme="majorBidi" w:hAnsiTheme="majorBidi" w:cstheme="majorBidi"/>
        </w:rPr>
      </w:pPr>
      <w:r w:rsidRPr="00385DB8">
        <w:rPr>
          <w:rFonts w:asciiTheme="majorBidi" w:hAnsiTheme="majorBidi" w:cstheme="majorBidi"/>
        </w:rPr>
        <w:t xml:space="preserve">Un capteur d'humidité détecte, mesure et signale régulièrement l'humidité relative de l'air. Il mesure à la fois l'humidité et la température de l'air. L'humidité relative, exprimée en pourcentage, est le rapport entre l'humidité réelle dans l'air et la plus grande quantité d'humidité à cette température. Plus l'air est chaud, plus il peut contenir </w:t>
      </w:r>
      <w:r w:rsidRPr="00B37F6C">
        <w:rPr>
          <w:rFonts w:asciiTheme="majorBidi" w:hAnsiTheme="majorBidi" w:cstheme="majorBidi"/>
        </w:rPr>
        <w:t>d’humidité, donc l'humidité relative change avec les fluctuations de température</w:t>
      </w:r>
      <w:r w:rsidR="00241F38" w:rsidRPr="00B37F6C">
        <w:rPr>
          <w:rFonts w:asciiTheme="majorBidi" w:hAnsiTheme="majorBidi" w:cstheme="majorBidi"/>
        </w:rPr>
        <w:t>.</w:t>
      </w:r>
    </w:p>
    <w:p w:rsidR="00E513FA" w:rsidRPr="00B37F6C" w:rsidRDefault="00E513FA" w:rsidP="00077FE5">
      <w:pPr>
        <w:rPr>
          <w:rFonts w:asciiTheme="majorBidi" w:hAnsiTheme="majorBidi" w:cstheme="majorBidi"/>
        </w:rPr>
      </w:pPr>
    </w:p>
    <w:p w:rsidR="00241F38" w:rsidRPr="00B37F6C" w:rsidRDefault="004B7CED" w:rsidP="009D2CE9">
      <w:pPr>
        <w:pStyle w:val="Titre2"/>
        <w:numPr>
          <w:ilvl w:val="0"/>
          <w:numId w:val="8"/>
        </w:numPr>
        <w:spacing w:before="360" w:after="120"/>
        <w:jc w:val="both"/>
        <w:rPr>
          <w:rFonts w:asciiTheme="majorBidi" w:hAnsiTheme="majorBidi"/>
          <w:sz w:val="32"/>
          <w:szCs w:val="32"/>
        </w:rPr>
      </w:pPr>
      <w:r w:rsidRPr="00B37F6C">
        <w:rPr>
          <w:rFonts w:asciiTheme="majorBidi" w:hAnsiTheme="majorBidi"/>
          <w:noProof/>
        </w:rPr>
        <w:drawing>
          <wp:anchor distT="0" distB="0" distL="114300" distR="114300" simplePos="0" relativeHeight="251665408" behindDoc="0" locked="0" layoutInCell="1" allowOverlap="1" wp14:anchorId="10D5C6CD" wp14:editId="7438609D">
            <wp:simplePos x="0" y="0"/>
            <wp:positionH relativeFrom="margin">
              <wp:align>right</wp:align>
            </wp:positionH>
            <wp:positionV relativeFrom="paragraph">
              <wp:posOffset>583720</wp:posOffset>
            </wp:positionV>
            <wp:extent cx="6185535" cy="3513455"/>
            <wp:effectExtent l="0" t="0" r="5715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2CE9" w:rsidRPr="00B37F6C">
        <w:rPr>
          <w:rFonts w:asciiTheme="majorBidi" w:hAnsiTheme="majorBidi"/>
          <w:sz w:val="32"/>
          <w:szCs w:val="32"/>
        </w:rPr>
        <w:t>Câblage :</w:t>
      </w:r>
    </w:p>
    <w:p w:rsidR="004B7CED" w:rsidRPr="00B37F6C" w:rsidRDefault="004B7CED" w:rsidP="00077FE5">
      <w:pPr>
        <w:rPr>
          <w:rFonts w:asciiTheme="majorBidi" w:hAnsiTheme="majorBidi" w:cstheme="majorBidi"/>
        </w:rPr>
      </w:pPr>
    </w:p>
    <w:p w:rsidR="004B7CED" w:rsidRPr="00B37F6C" w:rsidRDefault="004B7CED" w:rsidP="00077FE5">
      <w:pPr>
        <w:rPr>
          <w:rFonts w:asciiTheme="majorBidi" w:hAnsiTheme="majorBidi" w:cstheme="majorBidi"/>
        </w:rPr>
      </w:pPr>
    </w:p>
    <w:p w:rsidR="004B7CED" w:rsidRPr="00B37F6C" w:rsidRDefault="004B7CED" w:rsidP="00077FE5">
      <w:pPr>
        <w:rPr>
          <w:rFonts w:asciiTheme="majorBidi" w:hAnsiTheme="majorBidi" w:cstheme="majorBidi"/>
        </w:rPr>
      </w:pPr>
    </w:p>
    <w:p w:rsidR="007E0BAA" w:rsidRPr="00B37F6C" w:rsidRDefault="007E0BAA" w:rsidP="007E0BAA">
      <w:pPr>
        <w:pStyle w:val="Titre2"/>
        <w:spacing w:before="360" w:after="120"/>
        <w:ind w:left="1080"/>
        <w:rPr>
          <w:rFonts w:asciiTheme="majorBidi" w:eastAsiaTheme="minorEastAsia" w:hAnsiTheme="majorBidi"/>
          <w:color w:val="auto"/>
          <w:sz w:val="24"/>
          <w:szCs w:val="24"/>
        </w:rPr>
      </w:pPr>
    </w:p>
    <w:p w:rsidR="00A02866" w:rsidRPr="00E67FEA" w:rsidRDefault="00A02866" w:rsidP="00A02866">
      <w:pPr>
        <w:pStyle w:val="Titre2"/>
        <w:numPr>
          <w:ilvl w:val="0"/>
          <w:numId w:val="8"/>
        </w:numPr>
        <w:spacing w:before="360" w:after="12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t>Schéma du projet</w:t>
      </w:r>
    </w:p>
    <w:p w:rsidR="007E0BAA" w:rsidRPr="00B37F6C" w:rsidRDefault="00C65366" w:rsidP="007E0BAA">
      <w:pPr>
        <w:rPr>
          <w:rFonts w:asciiTheme="majorBidi" w:hAnsiTheme="majorBidi" w:cstheme="majorBidi"/>
        </w:rPr>
      </w:pPr>
      <w:bookmarkStart w:id="0" w:name="_GoBack"/>
      <w:bookmarkEnd w:id="0"/>
      <w:r w:rsidRPr="00C65366">
        <w:rPr>
          <w:rFonts w:asciiTheme="majorBidi" w:hAnsiTheme="majorBidi"/>
          <w:noProof/>
        </w:rPr>
        <w:drawing>
          <wp:anchor distT="0" distB="0" distL="114300" distR="114300" simplePos="0" relativeHeight="251666432" behindDoc="0" locked="0" layoutInCell="1" allowOverlap="1" wp14:anchorId="21E0B5EA" wp14:editId="44AF8DE0">
            <wp:simplePos x="0" y="0"/>
            <wp:positionH relativeFrom="column">
              <wp:posOffset>-168086</wp:posOffset>
            </wp:positionH>
            <wp:positionV relativeFrom="paragraph">
              <wp:posOffset>581528</wp:posOffset>
            </wp:positionV>
            <wp:extent cx="6185535" cy="6185535"/>
            <wp:effectExtent l="0" t="0" r="0" b="0"/>
            <wp:wrapTopAndBottom/>
            <wp:docPr id="6" name="Image 6" descr="D:\Etudes\Projet Raspberry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tudes\Projet Raspberry\sche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2A6" w:rsidRPr="00B37F6C" w:rsidRDefault="008242A6" w:rsidP="007E0BAA">
      <w:pPr>
        <w:pStyle w:val="Titre2"/>
        <w:numPr>
          <w:ilvl w:val="0"/>
          <w:numId w:val="10"/>
        </w:numPr>
        <w:spacing w:before="360" w:after="120"/>
        <w:rPr>
          <w:rFonts w:asciiTheme="majorBidi" w:hAnsiTheme="majorBidi"/>
          <w:sz w:val="36"/>
          <w:szCs w:val="36"/>
        </w:rPr>
      </w:pPr>
      <w:r w:rsidRPr="00B37F6C">
        <w:rPr>
          <w:rFonts w:asciiTheme="majorBidi" w:hAnsiTheme="majorBidi"/>
          <w:sz w:val="36"/>
          <w:szCs w:val="36"/>
        </w:rPr>
        <w:lastRenderedPageBreak/>
        <w:t xml:space="preserve">Réalisation </w:t>
      </w:r>
    </w:p>
    <w:p w:rsidR="007E0BAA" w:rsidRPr="00311FEA" w:rsidRDefault="008242A6" w:rsidP="007E0BAA">
      <w:pPr>
        <w:pStyle w:val="Titre2"/>
        <w:numPr>
          <w:ilvl w:val="2"/>
          <w:numId w:val="9"/>
        </w:numPr>
        <w:spacing w:before="360" w:after="120"/>
        <w:rPr>
          <w:rFonts w:asciiTheme="majorBidi" w:hAnsiTheme="majorBidi"/>
          <w:sz w:val="24"/>
          <w:szCs w:val="24"/>
        </w:rPr>
      </w:pPr>
      <w:r w:rsidRPr="00311FEA">
        <w:rPr>
          <w:rFonts w:asciiTheme="majorBidi" w:hAnsiTheme="majorBidi"/>
          <w:sz w:val="24"/>
          <w:szCs w:val="24"/>
        </w:rPr>
        <w:t xml:space="preserve">Coté </w:t>
      </w:r>
      <w:proofErr w:type="spellStart"/>
      <w:r w:rsidRPr="00311FEA">
        <w:rPr>
          <w:rFonts w:asciiTheme="majorBidi" w:hAnsiTheme="majorBidi"/>
          <w:sz w:val="24"/>
          <w:szCs w:val="24"/>
        </w:rPr>
        <w:t>raspberry</w:t>
      </w:r>
      <w:proofErr w:type="spellEnd"/>
      <w:r w:rsidRPr="00311FEA">
        <w:rPr>
          <w:rFonts w:asciiTheme="majorBidi" w:hAnsiTheme="majorBidi"/>
          <w:sz w:val="24"/>
          <w:szCs w:val="24"/>
        </w:rPr>
        <w:t xml:space="preserve"> </w:t>
      </w:r>
    </w:p>
    <w:p w:rsidR="00C33BEF" w:rsidRPr="007D34F8" w:rsidRDefault="00C33BEF" w:rsidP="00C33BEF">
      <w:pPr>
        <w:pStyle w:val="Titre2"/>
        <w:spacing w:before="360" w:after="120"/>
        <w:ind w:left="708"/>
        <w:jc w:val="both"/>
        <w:rPr>
          <w:rFonts w:asciiTheme="majorBidi" w:hAnsiTheme="majorBidi"/>
          <w:sz w:val="28"/>
          <w:szCs w:val="28"/>
        </w:rPr>
      </w:pPr>
      <w:r w:rsidRPr="007D34F8">
        <w:rPr>
          <w:rFonts w:asciiTheme="majorBidi" w:hAnsiTheme="majorBidi"/>
          <w:sz w:val="28"/>
          <w:szCs w:val="28"/>
        </w:rPr>
        <w:t>Configuration :</w:t>
      </w:r>
    </w:p>
    <w:p w:rsidR="00C33BEF" w:rsidRPr="00311FEA" w:rsidRDefault="00C33BEF" w:rsidP="00C33BEF">
      <w:pPr>
        <w:rPr>
          <w:rFonts w:asciiTheme="majorBidi" w:hAnsiTheme="majorBidi" w:cstheme="majorBidi"/>
        </w:rPr>
      </w:pPr>
      <w:r w:rsidRPr="00311FEA">
        <w:rPr>
          <w:rFonts w:asciiTheme="majorBidi" w:hAnsiTheme="majorBidi" w:cstheme="majorBidi"/>
          <w:noProof/>
        </w:rPr>
        <w:drawing>
          <wp:inline distT="0" distB="0" distL="0" distR="0" wp14:anchorId="67621696" wp14:editId="39096537">
            <wp:extent cx="4289333" cy="2768138"/>
            <wp:effectExtent l="0" t="0" r="0" b="0"/>
            <wp:docPr id="9" name="Image 9" descr="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rmin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69" cy="277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EF" w:rsidRPr="00311FEA" w:rsidRDefault="00C33BEF" w:rsidP="00C33BEF">
      <w:pPr>
        <w:rPr>
          <w:rFonts w:asciiTheme="majorBidi" w:hAnsiTheme="majorBidi" w:cstheme="majorBidi"/>
        </w:rPr>
      </w:pPr>
    </w:p>
    <w:p w:rsidR="00C33BEF" w:rsidRPr="00311FEA" w:rsidRDefault="00C33BEF" w:rsidP="00C33BEF">
      <w:pPr>
        <w:rPr>
          <w:rFonts w:asciiTheme="majorBidi" w:hAnsiTheme="majorBidi" w:cstheme="majorBidi"/>
          <w:color w:val="365F91" w:themeColor="accent1" w:themeShade="BF"/>
        </w:rPr>
      </w:pPr>
      <w:r w:rsidRPr="00311FEA">
        <w:rPr>
          <w:rFonts w:asciiTheme="majorBidi" w:hAnsiTheme="majorBidi" w:cstheme="majorBidi"/>
        </w:rPr>
        <w:t xml:space="preserve">Pour mettre à jour la liste des paquets du système de la </w:t>
      </w:r>
      <w:proofErr w:type="spellStart"/>
      <w:r w:rsidRPr="00311FEA">
        <w:rPr>
          <w:rFonts w:asciiTheme="majorBidi" w:hAnsiTheme="majorBidi" w:cstheme="majorBidi"/>
        </w:rPr>
        <w:t>Raspberry</w:t>
      </w:r>
      <w:proofErr w:type="spellEnd"/>
      <w:r w:rsidRPr="00311FEA">
        <w:rPr>
          <w:rFonts w:asciiTheme="majorBidi" w:hAnsiTheme="majorBidi" w:cstheme="majorBidi"/>
        </w:rPr>
        <w:t xml:space="preserve"> pi 3, on entre la commande suivante :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sudo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apt-get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 xml:space="preserve"> update</w:t>
      </w:r>
    </w:p>
    <w:p w:rsidR="00C33BEF" w:rsidRPr="00311FEA" w:rsidRDefault="00C33BEF" w:rsidP="00C33BEF">
      <w:pPr>
        <w:rPr>
          <w:rFonts w:asciiTheme="majorBidi" w:hAnsiTheme="majorBidi" w:cstheme="majorBidi"/>
          <w:color w:val="365F91" w:themeColor="accent1" w:themeShade="BF"/>
        </w:rPr>
      </w:pPr>
      <w:r w:rsidRPr="00311FEA">
        <w:rPr>
          <w:rFonts w:asciiTheme="majorBidi" w:hAnsiTheme="majorBidi" w:cstheme="majorBidi"/>
        </w:rPr>
        <w:t>Ensuite, on met à niveau tous vos paquets installés vers leurs dernières versions avec la commande :</w:t>
      </w:r>
      <w:r w:rsidRPr="00311FEA">
        <w:rPr>
          <w:rFonts w:asciiTheme="majorBidi" w:hAnsiTheme="majorBidi" w:cstheme="majorBidi"/>
          <w:color w:val="365F91" w:themeColor="accent1" w:themeShade="BF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sudo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apt-get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dist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>-upgrade</w:t>
      </w:r>
    </w:p>
    <w:p w:rsidR="00C33BEF" w:rsidRPr="007D34F8" w:rsidRDefault="00C05DF1" w:rsidP="00C05DF1">
      <w:pPr>
        <w:pStyle w:val="Titre2"/>
        <w:spacing w:before="360" w:after="120"/>
        <w:ind w:left="708"/>
        <w:jc w:val="both"/>
        <w:rPr>
          <w:rFonts w:asciiTheme="majorBidi" w:hAnsiTheme="majorBidi"/>
          <w:sz w:val="28"/>
          <w:szCs w:val="28"/>
        </w:rPr>
      </w:pPr>
      <w:r w:rsidRPr="007D34F8">
        <w:rPr>
          <w:rFonts w:asciiTheme="majorBidi" w:hAnsiTheme="majorBidi"/>
          <w:sz w:val="28"/>
          <w:szCs w:val="28"/>
        </w:rPr>
        <w:t xml:space="preserve">Installation </w:t>
      </w:r>
      <w:proofErr w:type="gramStart"/>
      <w:r w:rsidRPr="007D34F8">
        <w:rPr>
          <w:rFonts w:asciiTheme="majorBidi" w:hAnsiTheme="majorBidi"/>
          <w:sz w:val="28"/>
          <w:szCs w:val="28"/>
        </w:rPr>
        <w:t xml:space="preserve">de </w:t>
      </w:r>
      <w:proofErr w:type="spellStart"/>
      <w:r w:rsidRPr="007D34F8">
        <w:rPr>
          <w:rFonts w:asciiTheme="majorBidi" w:hAnsiTheme="majorBidi"/>
          <w:sz w:val="28"/>
          <w:szCs w:val="28"/>
        </w:rPr>
        <w:t>Adafruit</w:t>
      </w:r>
      <w:proofErr w:type="spellEnd"/>
      <w:proofErr w:type="gramEnd"/>
      <w:r w:rsidRPr="007D34F8">
        <w:rPr>
          <w:rFonts w:asciiTheme="majorBidi" w:hAnsiTheme="majorBidi"/>
          <w:sz w:val="28"/>
          <w:szCs w:val="28"/>
        </w:rPr>
        <w:t xml:space="preserve"> Python GPIO bibliothèque : </w:t>
      </w:r>
    </w:p>
    <w:p w:rsidR="00C05DF1" w:rsidRPr="00311FEA" w:rsidRDefault="00B37F6C" w:rsidP="00C05DF1">
      <w:pPr>
        <w:rPr>
          <w:rFonts w:asciiTheme="majorBidi" w:hAnsiTheme="majorBidi" w:cstheme="majorBidi"/>
        </w:rPr>
      </w:pPr>
      <w:r w:rsidRPr="00311FEA">
        <w:rPr>
          <w:rFonts w:asciiTheme="majorBidi" w:hAnsiTheme="majorBidi" w:cstheme="majorBidi"/>
        </w:rPr>
        <w:t xml:space="preserve">Cette bibliothèque fournit une interface GPIO multiplateforme sur le </w:t>
      </w:r>
      <w:proofErr w:type="spellStart"/>
      <w:r w:rsidRPr="00311FEA">
        <w:rPr>
          <w:rFonts w:asciiTheme="majorBidi" w:hAnsiTheme="majorBidi" w:cstheme="majorBidi"/>
        </w:rPr>
        <w:t>Raspberry</w:t>
      </w:r>
      <w:proofErr w:type="spellEnd"/>
      <w:r w:rsidRPr="00311FEA">
        <w:rPr>
          <w:rFonts w:asciiTheme="majorBidi" w:hAnsiTheme="majorBidi" w:cstheme="majorBidi"/>
        </w:rPr>
        <w:t xml:space="preserve"> Pi et </w:t>
      </w:r>
      <w:proofErr w:type="spellStart"/>
      <w:r w:rsidRPr="00311FEA">
        <w:rPr>
          <w:rFonts w:asciiTheme="majorBidi" w:hAnsiTheme="majorBidi" w:cstheme="majorBidi"/>
        </w:rPr>
        <w:t>Beaglebone</w:t>
      </w:r>
      <w:proofErr w:type="spellEnd"/>
      <w:r w:rsidRPr="00311FEA">
        <w:rPr>
          <w:rFonts w:asciiTheme="majorBidi" w:hAnsiTheme="majorBidi" w:cstheme="majorBidi"/>
        </w:rPr>
        <w:t xml:space="preserve"> Black en utilisant les bibliothèques </w:t>
      </w:r>
      <w:proofErr w:type="spellStart"/>
      <w:r w:rsidRPr="00311FEA">
        <w:rPr>
          <w:rFonts w:asciiTheme="majorBidi" w:hAnsiTheme="majorBidi" w:cstheme="majorBidi"/>
        </w:rPr>
        <w:t>RPi.GPIO</w:t>
      </w:r>
      <w:proofErr w:type="spellEnd"/>
      <w:r w:rsidRPr="00311FEA">
        <w:rPr>
          <w:rFonts w:asciiTheme="majorBidi" w:hAnsiTheme="majorBidi" w:cstheme="majorBidi"/>
        </w:rPr>
        <w:t xml:space="preserve"> et </w:t>
      </w:r>
      <w:proofErr w:type="spellStart"/>
      <w:r w:rsidRPr="00311FEA">
        <w:rPr>
          <w:rFonts w:asciiTheme="majorBidi" w:hAnsiTheme="majorBidi" w:cstheme="majorBidi"/>
        </w:rPr>
        <w:t>Adafruit_BBIO</w:t>
      </w:r>
      <w:proofErr w:type="spellEnd"/>
      <w:r w:rsidRPr="00311FEA">
        <w:rPr>
          <w:rFonts w:asciiTheme="majorBidi" w:hAnsiTheme="majorBidi" w:cstheme="majorBidi"/>
        </w:rPr>
        <w:t>.</w:t>
      </w:r>
    </w:p>
    <w:p w:rsidR="002C1F7E" w:rsidRPr="00311FEA" w:rsidRDefault="002C1F7E" w:rsidP="00C05DF1">
      <w:pPr>
        <w:rPr>
          <w:rFonts w:asciiTheme="majorBidi" w:hAnsiTheme="majorBidi" w:cstheme="majorBidi"/>
        </w:rPr>
      </w:pPr>
      <w:r w:rsidRPr="00311FEA">
        <w:rPr>
          <w:rFonts w:asciiTheme="majorBidi" w:hAnsiTheme="majorBidi" w:cstheme="majorBidi"/>
        </w:rPr>
        <w:t xml:space="preserve">Commandes à exécuter : </w:t>
      </w:r>
    </w:p>
    <w:p w:rsidR="00944420" w:rsidRPr="00311FEA" w:rsidRDefault="00944420" w:rsidP="00C05DF1">
      <w:pPr>
        <w:rPr>
          <w:rFonts w:asciiTheme="majorBidi" w:hAnsiTheme="majorBidi" w:cstheme="majorBidi"/>
        </w:rPr>
      </w:pPr>
    </w:p>
    <w:p w:rsidR="002C1F7E" w:rsidRPr="00311FEA" w:rsidRDefault="002C1F7E" w:rsidP="002C1F7E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</w:rPr>
      </w:pP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sudo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</w:rPr>
        <w:t>apt-get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</w:rPr>
        <w:t xml:space="preserve"> update </w:t>
      </w:r>
    </w:p>
    <w:p w:rsidR="002C1F7E" w:rsidRPr="00311FEA" w:rsidRDefault="002C1F7E" w:rsidP="002C1F7E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lang w:val="en-US"/>
        </w:rPr>
      </w:pP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sudo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apt-get install build-essential python-pip python-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dev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python-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smbus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git</w:t>
      </w:r>
      <w:proofErr w:type="spellEnd"/>
    </w:p>
    <w:p w:rsidR="00206AEF" w:rsidRPr="00311FEA" w:rsidRDefault="002C1F7E" w:rsidP="00206AEF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lang w:val="en-US"/>
        </w:rPr>
      </w:pP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sudo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</w:t>
      </w:r>
      <w:proofErr w:type="spellStart"/>
      <w:r w:rsidR="00206AEF" w:rsidRPr="00311FEA">
        <w:rPr>
          <w:rFonts w:asciiTheme="majorBidi" w:hAnsiTheme="majorBidi" w:cstheme="majorBidi"/>
          <w:color w:val="365F91" w:themeColor="accent1" w:themeShade="BF"/>
          <w:lang w:val="en-US"/>
        </w:rPr>
        <w:t>git</w:t>
      </w:r>
      <w:proofErr w:type="spellEnd"/>
      <w:r w:rsidR="00206AEF"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clone </w:t>
      </w:r>
      <w:hyperlink r:id="rId17" w:history="1">
        <w:r w:rsidR="00206AEF" w:rsidRPr="00311FEA">
          <w:rPr>
            <w:rStyle w:val="Lienhypertexte"/>
            <w:rFonts w:asciiTheme="majorBidi" w:hAnsiTheme="majorBidi" w:cstheme="majorBidi"/>
            <w:color w:val="0000BF" w:themeColor="hyperlink" w:themeShade="BF"/>
            <w:lang w:val="en-US"/>
          </w:rPr>
          <w:t>https://github.com/adafruit/Adafruit_Python_GPIO.git</w:t>
        </w:r>
      </w:hyperlink>
    </w:p>
    <w:p w:rsidR="00206AEF" w:rsidRPr="00311FEA" w:rsidRDefault="00206AEF" w:rsidP="00206AEF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lang w:val="en-US"/>
        </w:rPr>
      </w:pPr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cd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Adafruit_Python_GPIO</w:t>
      </w:r>
      <w:proofErr w:type="spellEnd"/>
    </w:p>
    <w:p w:rsidR="002C1F7E" w:rsidRPr="00311FEA" w:rsidRDefault="00206AEF" w:rsidP="00206AEF">
      <w:pPr>
        <w:pStyle w:val="Paragraphedeliste"/>
        <w:numPr>
          <w:ilvl w:val="0"/>
          <w:numId w:val="12"/>
        </w:numPr>
        <w:rPr>
          <w:rFonts w:asciiTheme="majorBidi" w:hAnsiTheme="majorBidi" w:cstheme="majorBidi"/>
          <w:lang w:val="en-US"/>
        </w:rPr>
      </w:pPr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</w:t>
      </w:r>
      <w:proofErr w:type="spellStart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>sudo</w:t>
      </w:r>
      <w:proofErr w:type="spellEnd"/>
      <w:r w:rsidRPr="00311FEA">
        <w:rPr>
          <w:rFonts w:asciiTheme="majorBidi" w:hAnsiTheme="majorBidi" w:cstheme="majorBidi"/>
          <w:color w:val="365F91" w:themeColor="accent1" w:themeShade="BF"/>
          <w:lang w:val="en-US"/>
        </w:rPr>
        <w:t xml:space="preserve"> python setup.py install</w:t>
      </w:r>
    </w:p>
    <w:p w:rsidR="007D34F8" w:rsidRDefault="007D34F8" w:rsidP="007D34F8">
      <w:pPr>
        <w:pStyle w:val="Titre2"/>
        <w:spacing w:before="360" w:after="120"/>
        <w:ind w:left="708"/>
        <w:jc w:val="both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sz w:val="28"/>
          <w:szCs w:val="28"/>
        </w:rPr>
        <w:t xml:space="preserve">Fonctionnement du code python : </w:t>
      </w:r>
    </w:p>
    <w:p w:rsidR="00C33BEF" w:rsidRDefault="00C40B14" w:rsidP="00C40B14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</w:rPr>
      </w:pPr>
      <w:r w:rsidRPr="00C40B14">
        <w:rPr>
          <w:rFonts w:asciiTheme="majorBidi" w:hAnsiTheme="majorBidi" w:cstheme="majorBidi"/>
        </w:rPr>
        <w:t>Lire la température</w:t>
      </w:r>
    </w:p>
    <w:p w:rsidR="00C40B14" w:rsidRDefault="00C40B14" w:rsidP="00C40B14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Lire l’humidité </w:t>
      </w:r>
    </w:p>
    <w:p w:rsidR="00C71B34" w:rsidRPr="00C40B14" w:rsidRDefault="00C71B34" w:rsidP="00C71B34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Afficher dans le terminal la température et l’humidité</w:t>
      </w:r>
    </w:p>
    <w:p w:rsidR="00C71B34" w:rsidRDefault="00C71B34" w:rsidP="00C71B34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Envoyer les données au serveur </w:t>
      </w:r>
      <w:proofErr w:type="spellStart"/>
      <w:r>
        <w:rPr>
          <w:rFonts w:asciiTheme="majorBidi" w:hAnsiTheme="majorBidi" w:cstheme="majorBidi"/>
        </w:rPr>
        <w:t>Thingspeak</w:t>
      </w:r>
      <w:proofErr w:type="spellEnd"/>
    </w:p>
    <w:p w:rsidR="00C71B34" w:rsidRDefault="00C71B34" w:rsidP="00C71B34">
      <w:pPr>
        <w:pStyle w:val="Paragraphedeliste"/>
        <w:numPr>
          <w:ilvl w:val="0"/>
          <w:numId w:val="1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Envoyer les données au serveur qui contient la base de données </w:t>
      </w:r>
    </w:p>
    <w:p w:rsidR="00C71B34" w:rsidRPr="00C71B34" w:rsidRDefault="00C71B34" w:rsidP="00C71B34">
      <w:pPr>
        <w:pStyle w:val="Paragraphedeliste"/>
        <w:rPr>
          <w:rFonts w:asciiTheme="majorBidi" w:hAnsiTheme="majorBidi" w:cstheme="majorBidi"/>
        </w:rPr>
      </w:pPr>
    </w:p>
    <w:p w:rsidR="004B222E" w:rsidRPr="004B222E" w:rsidRDefault="008242A6" w:rsidP="004B222E">
      <w:pPr>
        <w:pStyle w:val="Titre2"/>
        <w:numPr>
          <w:ilvl w:val="2"/>
          <w:numId w:val="9"/>
        </w:numPr>
        <w:spacing w:before="360" w:after="120"/>
        <w:rPr>
          <w:rFonts w:asciiTheme="majorBidi" w:hAnsiTheme="majorBidi"/>
        </w:rPr>
      </w:pPr>
      <w:r w:rsidRPr="00B37F6C">
        <w:rPr>
          <w:rFonts w:asciiTheme="majorBidi" w:hAnsiTheme="majorBidi"/>
        </w:rPr>
        <w:lastRenderedPageBreak/>
        <w:t xml:space="preserve">Coté serveur </w:t>
      </w:r>
    </w:p>
    <w:p w:rsidR="0074650F" w:rsidRDefault="0074650F" w:rsidP="0074650F">
      <w:r>
        <w:t>Dans le serveur il y a deux scripts PHP :</w:t>
      </w:r>
    </w:p>
    <w:p w:rsidR="004B222E" w:rsidRDefault="0074650F" w:rsidP="004B222E">
      <w:pPr>
        <w:pStyle w:val="Paragraphedeliste"/>
        <w:numPr>
          <w:ilvl w:val="0"/>
          <w:numId w:val="14"/>
        </w:numPr>
      </w:pPr>
      <w:proofErr w:type="spellStart"/>
      <w:r>
        <w:t>savedata.php</w:t>
      </w:r>
      <w:proofErr w:type="spellEnd"/>
      <w:r>
        <w:t xml:space="preserve"> : c’est le script qui appelé par la </w:t>
      </w:r>
      <w:proofErr w:type="spellStart"/>
      <w:r>
        <w:t>raspberry</w:t>
      </w:r>
      <w:proofErr w:type="spellEnd"/>
      <w:r>
        <w:t xml:space="preserve">, il sert à insérer les données sur la bd.  </w:t>
      </w:r>
    </w:p>
    <w:p w:rsidR="004B222E" w:rsidRDefault="004B222E" w:rsidP="00560A67">
      <w:pPr>
        <w:pStyle w:val="Titre2"/>
        <w:spacing w:before="360" w:after="120"/>
        <w:rPr>
          <w:color w:val="000000" w:themeColor="text1"/>
        </w:rPr>
      </w:pPr>
      <w:r>
        <w:rPr>
          <w:rFonts w:asciiTheme="majorBidi" w:hAnsiTheme="majorBidi"/>
        </w:rPr>
        <w:t>Remarque :</w:t>
      </w:r>
      <w:r w:rsidR="00560A67">
        <w:rPr>
          <w:rFonts w:asciiTheme="majorBidi" w:hAnsiTheme="majorBidi"/>
        </w:rPr>
        <w:t xml:space="preserve"> </w:t>
      </w:r>
      <w:r w:rsidR="00560A67">
        <w:rPr>
          <w:color w:val="000000" w:themeColor="text1"/>
        </w:rPr>
        <w:t>Voilà à quoi ressemble la base de données</w:t>
      </w:r>
    </w:p>
    <w:p w:rsidR="00560A67" w:rsidRDefault="0028401E" w:rsidP="00560A67">
      <w:r>
        <w:rPr>
          <w:noProof/>
        </w:rPr>
        <w:drawing>
          <wp:inline distT="0" distB="0" distL="0" distR="0" wp14:anchorId="69E9A34C" wp14:editId="7C898CFF">
            <wp:extent cx="6185535" cy="4055745"/>
            <wp:effectExtent l="0" t="0" r="5715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67" w:rsidRPr="00560A67" w:rsidRDefault="00560A67" w:rsidP="00560A67"/>
    <w:p w:rsidR="004B222E" w:rsidRDefault="004B222E" w:rsidP="004B222E">
      <w:pPr>
        <w:pStyle w:val="Paragraphedeliste"/>
      </w:pPr>
    </w:p>
    <w:p w:rsidR="004F7178" w:rsidRDefault="0074650F" w:rsidP="00301042">
      <w:pPr>
        <w:pStyle w:val="Paragraphedeliste"/>
        <w:numPr>
          <w:ilvl w:val="0"/>
          <w:numId w:val="14"/>
        </w:numPr>
      </w:pPr>
      <w:proofErr w:type="spellStart"/>
      <w:r>
        <w:t>Getdata.php</w:t>
      </w:r>
      <w:proofErr w:type="spellEnd"/>
      <w:r>
        <w:t xml:space="preserve"> : </w:t>
      </w:r>
      <w:r w:rsidR="00F67BCB">
        <w:t>Ce script prépare et regroupe les données dans un fichier JSON afin de l’envoyé à l’application Android.</w:t>
      </w:r>
      <w:r w:rsidR="003B52C0">
        <w:t xml:space="preserve"> </w:t>
      </w:r>
    </w:p>
    <w:p w:rsidR="0074650F" w:rsidRPr="0074650F" w:rsidRDefault="0074650F" w:rsidP="0074650F"/>
    <w:p w:rsidR="008242A6" w:rsidRDefault="008242A6" w:rsidP="007E0BAA">
      <w:pPr>
        <w:pStyle w:val="Titre2"/>
        <w:numPr>
          <w:ilvl w:val="2"/>
          <w:numId w:val="9"/>
        </w:numPr>
        <w:spacing w:before="360" w:after="120"/>
        <w:rPr>
          <w:rFonts w:asciiTheme="majorBidi" w:hAnsiTheme="majorBidi"/>
        </w:rPr>
      </w:pPr>
      <w:r w:rsidRPr="00B37F6C">
        <w:rPr>
          <w:rFonts w:asciiTheme="majorBidi" w:hAnsiTheme="majorBidi"/>
        </w:rPr>
        <w:t>Coté Android</w:t>
      </w:r>
    </w:p>
    <w:p w:rsidR="00336617" w:rsidRDefault="00336617" w:rsidP="008D4F5F">
      <w:r>
        <w:t>Enfin dans la partie Android, l’</w:t>
      </w:r>
      <w:r w:rsidR="008D4F5F">
        <w:t xml:space="preserve">application reçoit et traite le fichier JSON depuis le script </w:t>
      </w:r>
      <w:proofErr w:type="spellStart"/>
      <w:r w:rsidR="008D4F5F">
        <w:t>getdata.php</w:t>
      </w:r>
      <w:proofErr w:type="spellEnd"/>
      <w:r w:rsidR="008D4F5F">
        <w:t>, ensuite, elle affiche dans un graphique en temps réel la température et le pourcentage d’humidité.</w:t>
      </w:r>
    </w:p>
    <w:p w:rsidR="000E1DF4" w:rsidRPr="00336617" w:rsidRDefault="00F91C25" w:rsidP="008D4F5F">
      <w:r>
        <w:rPr>
          <w:noProof/>
        </w:rPr>
        <w:lastRenderedPageBreak/>
        <w:drawing>
          <wp:inline distT="0" distB="0" distL="0" distR="0" wp14:anchorId="2A5EDF09" wp14:editId="268F3BE9">
            <wp:extent cx="2854585" cy="5034224"/>
            <wp:effectExtent l="0" t="0" r="317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543" cy="5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610" w:rsidRPr="00393610">
        <w:rPr>
          <w:noProof/>
        </w:rPr>
        <w:t xml:space="preserve"> </w:t>
      </w:r>
      <w:r w:rsidR="00393610">
        <w:rPr>
          <w:noProof/>
        </w:rPr>
        <w:drawing>
          <wp:inline distT="0" distB="0" distL="0" distR="0" wp14:anchorId="6C817023" wp14:editId="0ABB97F6">
            <wp:extent cx="2944167" cy="5024286"/>
            <wp:effectExtent l="0" t="0" r="889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124" cy="50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Default="008242A6" w:rsidP="007E0BAA">
      <w:pPr>
        <w:pStyle w:val="Titre2"/>
        <w:numPr>
          <w:ilvl w:val="0"/>
          <w:numId w:val="10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t>Informations et sources </w:t>
      </w:r>
    </w:p>
    <w:p w:rsidR="00F91C25" w:rsidRDefault="00F25AC9" w:rsidP="00F91C25">
      <w:hyperlink r:id="rId21" w:history="1">
        <w:r w:rsidR="005C6003" w:rsidRPr="00305169">
          <w:rPr>
            <w:rStyle w:val="Lienhypertexte"/>
          </w:rPr>
          <w:t>https://github.com/PhilJay/MPAndroidChart</w:t>
        </w:r>
      </w:hyperlink>
    </w:p>
    <w:p w:rsidR="005C6003" w:rsidRDefault="00F25AC9" w:rsidP="00F91C25">
      <w:hyperlink r:id="rId22" w:history="1">
        <w:r w:rsidR="005C6003" w:rsidRPr="00305169">
          <w:rPr>
            <w:rStyle w:val="Lienhypertexte"/>
          </w:rPr>
          <w:t>https://circuitdigest.com/</w:t>
        </w:r>
      </w:hyperlink>
    </w:p>
    <w:p w:rsidR="005C6003" w:rsidRDefault="00F25AC9" w:rsidP="00F91C25">
      <w:hyperlink r:id="rId23" w:history="1">
        <w:r w:rsidR="005C6003" w:rsidRPr="00305169">
          <w:rPr>
            <w:rStyle w:val="Lienhypertexte"/>
          </w:rPr>
          <w:t>https://stackoverflow.com/</w:t>
        </w:r>
      </w:hyperlink>
    </w:p>
    <w:p w:rsidR="005C6003" w:rsidRDefault="00F25AC9" w:rsidP="00F91C25">
      <w:hyperlink r:id="rId24" w:history="1">
        <w:r w:rsidR="00405053" w:rsidRPr="00305169">
          <w:rPr>
            <w:rStyle w:val="Lienhypertexte"/>
          </w:rPr>
          <w:t>https://www.w3schools.com</w:t>
        </w:r>
      </w:hyperlink>
    </w:p>
    <w:p w:rsidR="00405053" w:rsidRDefault="00F25AC9" w:rsidP="00F91C25">
      <w:hyperlink r:id="rId25" w:history="1">
        <w:r w:rsidR="00405053" w:rsidRPr="00305169">
          <w:rPr>
            <w:rStyle w:val="Lienhypertexte"/>
          </w:rPr>
          <w:t>https://github.com/adafruit/Adafruit_Python_GPIO</w:t>
        </w:r>
      </w:hyperlink>
    </w:p>
    <w:p w:rsidR="00405053" w:rsidRDefault="00F25AC9" w:rsidP="00F91C25">
      <w:hyperlink r:id="rId26" w:history="1">
        <w:r w:rsidR="00405053" w:rsidRPr="00305169">
          <w:rPr>
            <w:rStyle w:val="Lienhypertexte"/>
          </w:rPr>
          <w:t>https://www.realvnc.com/fr/connect/download/viewer/</w:t>
        </w:r>
      </w:hyperlink>
    </w:p>
    <w:p w:rsidR="005C6003" w:rsidRDefault="00F25AC9" w:rsidP="00F91C25">
      <w:hyperlink r:id="rId27" w:history="1">
        <w:r w:rsidR="006F3BDD" w:rsidRPr="00305169">
          <w:rPr>
            <w:rStyle w:val="Lienhypertexte"/>
          </w:rPr>
          <w:t>https://www.youtube.com</w:t>
        </w:r>
      </w:hyperlink>
      <w:r w:rsidR="006F3BDD">
        <w:t xml:space="preserve"> </w:t>
      </w:r>
    </w:p>
    <w:p w:rsidR="006F3BDD" w:rsidRDefault="00F25AC9" w:rsidP="00F91C25">
      <w:hyperlink r:id="rId28" w:history="1">
        <w:r w:rsidR="006F3BDD" w:rsidRPr="00305169">
          <w:rPr>
            <w:rStyle w:val="Lienhypertexte"/>
          </w:rPr>
          <w:t>https://thingspeak.com/</w:t>
        </w:r>
      </w:hyperlink>
    </w:p>
    <w:p w:rsidR="006F3BDD" w:rsidRDefault="00F25AC9" w:rsidP="00F91C25">
      <w:pPr>
        <w:rPr>
          <w:rStyle w:val="CitationHTML"/>
        </w:rPr>
      </w:pPr>
      <w:hyperlink r:id="rId29" w:history="1">
        <w:r w:rsidR="006F3BDD" w:rsidRPr="00305169">
          <w:rPr>
            <w:rStyle w:val="Lienhypertexte"/>
          </w:rPr>
          <w:t>https://fritzing.org</w:t>
        </w:r>
      </w:hyperlink>
    </w:p>
    <w:p w:rsidR="006F3BDD" w:rsidRPr="00F91C25" w:rsidRDefault="006F3BDD" w:rsidP="00F91C25"/>
    <w:p w:rsidR="008242A6" w:rsidRPr="00385DB8" w:rsidRDefault="008242A6" w:rsidP="007E0BAA">
      <w:pPr>
        <w:pStyle w:val="Titre2"/>
        <w:numPr>
          <w:ilvl w:val="0"/>
          <w:numId w:val="10"/>
        </w:numPr>
        <w:spacing w:before="360" w:after="120"/>
        <w:rPr>
          <w:rFonts w:asciiTheme="majorBidi" w:hAnsiTheme="majorBidi"/>
          <w:sz w:val="36"/>
          <w:szCs w:val="36"/>
        </w:rPr>
      </w:pPr>
      <w:r w:rsidRPr="00385DB8">
        <w:rPr>
          <w:rFonts w:asciiTheme="majorBidi" w:hAnsiTheme="majorBidi"/>
          <w:sz w:val="36"/>
          <w:szCs w:val="36"/>
        </w:rPr>
        <w:lastRenderedPageBreak/>
        <w:t>Conclusion</w:t>
      </w:r>
    </w:p>
    <w:p w:rsidR="008242A6" w:rsidRPr="00405430" w:rsidRDefault="007E0EE8" w:rsidP="001219DE">
      <w:pPr>
        <w:pStyle w:val="Titre2"/>
        <w:spacing w:before="360" w:after="120"/>
        <w:rPr>
          <w:rFonts w:asciiTheme="majorBidi" w:hAnsiTheme="majorBidi"/>
          <w:color w:val="000000" w:themeColor="text1"/>
          <w:sz w:val="24"/>
          <w:szCs w:val="24"/>
        </w:rPr>
      </w:pPr>
      <w:r>
        <w:rPr>
          <w:rFonts w:asciiTheme="majorBidi" w:hAnsiTheme="majorBidi"/>
          <w:color w:val="000000" w:themeColor="text1"/>
          <w:sz w:val="24"/>
          <w:szCs w:val="24"/>
        </w:rPr>
        <w:t>Durant la réalisation de ce projet, j’ai appris beaucoup de choses sur tout ce qui est électronique,</w:t>
      </w:r>
      <w:r w:rsidR="001219DE">
        <w:rPr>
          <w:rFonts w:asciiTheme="majorBidi" w:hAnsiTheme="majorBidi"/>
          <w:color w:val="000000" w:themeColor="text1"/>
          <w:sz w:val="24"/>
          <w:szCs w:val="24"/>
        </w:rPr>
        <w:t xml:space="preserve"> notamment, sur la </w:t>
      </w:r>
      <w:proofErr w:type="spellStart"/>
      <w:r w:rsidR="001219DE">
        <w:rPr>
          <w:rFonts w:asciiTheme="majorBidi" w:hAnsiTheme="majorBidi"/>
          <w:color w:val="000000" w:themeColor="text1"/>
          <w:sz w:val="24"/>
          <w:szCs w:val="24"/>
        </w:rPr>
        <w:t>Raspberry</w:t>
      </w:r>
      <w:proofErr w:type="spellEnd"/>
      <w:r w:rsidR="001219DE">
        <w:rPr>
          <w:rFonts w:asciiTheme="majorBidi" w:hAnsiTheme="majorBidi"/>
          <w:color w:val="000000" w:themeColor="text1"/>
          <w:sz w:val="24"/>
          <w:szCs w:val="24"/>
        </w:rPr>
        <w:t xml:space="preserve"> pi 3 et </w:t>
      </w:r>
      <w:proofErr w:type="spellStart"/>
      <w:r w:rsidR="001219DE">
        <w:rPr>
          <w:rFonts w:asciiTheme="majorBidi" w:hAnsiTheme="majorBidi"/>
          <w:color w:val="000000" w:themeColor="text1"/>
          <w:sz w:val="24"/>
          <w:szCs w:val="24"/>
        </w:rPr>
        <w:t>Aduino</w:t>
      </w:r>
      <w:proofErr w:type="spellEnd"/>
      <w:r w:rsidR="001219DE">
        <w:rPr>
          <w:rFonts w:asciiTheme="majorBidi" w:hAnsiTheme="majorBidi"/>
          <w:color w:val="000000" w:themeColor="text1"/>
          <w:sz w:val="24"/>
          <w:szCs w:val="24"/>
        </w:rPr>
        <w:t>,</w:t>
      </w:r>
      <w:r>
        <w:rPr>
          <w:rFonts w:asciiTheme="majorBidi" w:hAnsiTheme="majorBidi"/>
          <w:color w:val="000000" w:themeColor="text1"/>
          <w:sz w:val="24"/>
          <w:szCs w:val="24"/>
        </w:rPr>
        <w:t xml:space="preserve"> et avec mes compétences dans </w:t>
      </w:r>
      <w:r w:rsidR="001219DE">
        <w:rPr>
          <w:rFonts w:asciiTheme="majorBidi" w:hAnsiTheme="majorBidi"/>
          <w:color w:val="000000" w:themeColor="text1"/>
          <w:sz w:val="24"/>
          <w:szCs w:val="24"/>
        </w:rPr>
        <w:t>développement l’informatique</w:t>
      </w:r>
      <w:r>
        <w:rPr>
          <w:rFonts w:asciiTheme="majorBidi" w:hAnsiTheme="majorBidi"/>
          <w:color w:val="000000" w:themeColor="text1"/>
          <w:sz w:val="24"/>
          <w:szCs w:val="24"/>
        </w:rPr>
        <w:t>, j’a</w:t>
      </w:r>
      <w:r w:rsidR="001219DE">
        <w:rPr>
          <w:rFonts w:asciiTheme="majorBidi" w:hAnsiTheme="majorBidi"/>
          <w:color w:val="000000" w:themeColor="text1"/>
          <w:sz w:val="24"/>
          <w:szCs w:val="24"/>
        </w:rPr>
        <w:t xml:space="preserve">i réussi à </w:t>
      </w:r>
      <w:r w:rsidR="00CD2D33">
        <w:rPr>
          <w:rFonts w:asciiTheme="majorBidi" w:hAnsiTheme="majorBidi"/>
          <w:color w:val="000000" w:themeColor="text1"/>
          <w:sz w:val="24"/>
          <w:szCs w:val="24"/>
        </w:rPr>
        <w:t xml:space="preserve">accomplir mon projet et enrichir mes connaissances dans domaine d’informatique. </w:t>
      </w:r>
    </w:p>
    <w:p w:rsidR="008242A6" w:rsidRPr="00385DB8" w:rsidRDefault="008242A6" w:rsidP="008242A6">
      <w:pPr>
        <w:pStyle w:val="Paragraphedeliste"/>
        <w:ind w:left="360"/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p w:rsidR="008242A6" w:rsidRPr="00385DB8" w:rsidRDefault="008242A6" w:rsidP="008242A6">
      <w:pPr>
        <w:rPr>
          <w:rFonts w:asciiTheme="majorBidi" w:hAnsiTheme="majorBidi" w:cstheme="majorBidi"/>
        </w:rPr>
      </w:pPr>
    </w:p>
    <w:sectPr w:rsidR="008242A6" w:rsidRPr="00385DB8" w:rsidSect="00295436">
      <w:footerReference w:type="default" r:id="rId30"/>
      <w:pgSz w:w="11901" w:h="16817"/>
      <w:pgMar w:top="1440" w:right="1080" w:bottom="1440" w:left="1080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AC9" w:rsidRDefault="00F25AC9" w:rsidP="006651C9">
      <w:r>
        <w:separator/>
      </w:r>
    </w:p>
  </w:endnote>
  <w:endnote w:type="continuationSeparator" w:id="0">
    <w:p w:rsidR="00F25AC9" w:rsidRDefault="00F25AC9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804737"/>
      <w:docPartObj>
        <w:docPartGallery w:val="Page Numbers (Bottom of Page)"/>
        <w:docPartUnique/>
      </w:docPartObj>
    </w:sdtPr>
    <w:sdtEndPr/>
    <w:sdtContent>
      <w:p w:rsidR="00295436" w:rsidRDefault="0029543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2866">
          <w:rPr>
            <w:noProof/>
          </w:rPr>
          <w:t>6</w:t>
        </w:r>
        <w:r>
          <w:fldChar w:fldCharType="end"/>
        </w:r>
      </w:p>
    </w:sdtContent>
  </w:sdt>
  <w:p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AC9" w:rsidRDefault="00F25AC9" w:rsidP="006651C9">
      <w:r>
        <w:separator/>
      </w:r>
    </w:p>
  </w:footnote>
  <w:footnote w:type="continuationSeparator" w:id="0">
    <w:p w:rsidR="00F25AC9" w:rsidRDefault="00F25AC9" w:rsidP="00665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D582D"/>
    <w:multiLevelType w:val="hybridMultilevel"/>
    <w:tmpl w:val="553A021A"/>
    <w:lvl w:ilvl="0" w:tplc="040C0013">
      <w:start w:val="1"/>
      <w:numFmt w:val="upperRoman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63364"/>
    <w:multiLevelType w:val="multilevel"/>
    <w:tmpl w:val="989AB18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>
    <w:nsid w:val="08224294"/>
    <w:multiLevelType w:val="hybridMultilevel"/>
    <w:tmpl w:val="F940A94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E56D0"/>
    <w:multiLevelType w:val="hybridMultilevel"/>
    <w:tmpl w:val="A9E09FB0"/>
    <w:lvl w:ilvl="0" w:tplc="FEE88F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D3574D"/>
    <w:multiLevelType w:val="hybridMultilevel"/>
    <w:tmpl w:val="D7FECD7A"/>
    <w:lvl w:ilvl="0" w:tplc="FFAC1CF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033B3"/>
    <w:multiLevelType w:val="hybridMultilevel"/>
    <w:tmpl w:val="4C7E08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B55C3"/>
    <w:multiLevelType w:val="multilevel"/>
    <w:tmpl w:val="040C001D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30E56B9F"/>
    <w:multiLevelType w:val="hybridMultilevel"/>
    <w:tmpl w:val="E398C1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ED0673"/>
    <w:multiLevelType w:val="hybridMultilevel"/>
    <w:tmpl w:val="9BDCC69C"/>
    <w:lvl w:ilvl="0" w:tplc="47D8BB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F6700A"/>
    <w:multiLevelType w:val="hybridMultilevel"/>
    <w:tmpl w:val="5D2E364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E83662"/>
    <w:multiLevelType w:val="hybridMultilevel"/>
    <w:tmpl w:val="5906AAAA"/>
    <w:lvl w:ilvl="0" w:tplc="D43CA838">
      <w:start w:val="1"/>
      <w:numFmt w:val="upperLetter"/>
      <w:lvlText w:val="%1."/>
      <w:lvlJc w:val="left"/>
      <w:pPr>
        <w:ind w:left="1068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AA3189D"/>
    <w:multiLevelType w:val="hybridMultilevel"/>
    <w:tmpl w:val="BD9490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55FDA"/>
    <w:multiLevelType w:val="hybridMultilevel"/>
    <w:tmpl w:val="40CEA050"/>
    <w:lvl w:ilvl="0" w:tplc="8B0E12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953DA9"/>
    <w:multiLevelType w:val="hybridMultilevel"/>
    <w:tmpl w:val="90BAB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2"/>
  </w:num>
  <w:num w:numId="5">
    <w:abstractNumId w:val="3"/>
  </w:num>
  <w:num w:numId="6">
    <w:abstractNumId w:val="8"/>
  </w:num>
  <w:num w:numId="7">
    <w:abstractNumId w:val="9"/>
  </w:num>
  <w:num w:numId="8">
    <w:abstractNumId w:val="2"/>
  </w:num>
  <w:num w:numId="9">
    <w:abstractNumId w:val="1"/>
  </w:num>
  <w:num w:numId="10">
    <w:abstractNumId w:val="4"/>
  </w:num>
  <w:num w:numId="11">
    <w:abstractNumId w:val="10"/>
  </w:num>
  <w:num w:numId="12">
    <w:abstractNumId w:val="13"/>
  </w:num>
  <w:num w:numId="13">
    <w:abstractNumId w:val="7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EDA"/>
    <w:rsid w:val="000220A5"/>
    <w:rsid w:val="000326C5"/>
    <w:rsid w:val="00037E59"/>
    <w:rsid w:val="00066EDA"/>
    <w:rsid w:val="000740EE"/>
    <w:rsid w:val="00076F44"/>
    <w:rsid w:val="00077FE5"/>
    <w:rsid w:val="000861DC"/>
    <w:rsid w:val="000E1DF4"/>
    <w:rsid w:val="001219DE"/>
    <w:rsid w:val="00154F18"/>
    <w:rsid w:val="00161180"/>
    <w:rsid w:val="001730CA"/>
    <w:rsid w:val="001A02BE"/>
    <w:rsid w:val="001E7C60"/>
    <w:rsid w:val="00202362"/>
    <w:rsid w:val="00206AEF"/>
    <w:rsid w:val="00241F38"/>
    <w:rsid w:val="00244E00"/>
    <w:rsid w:val="002534DD"/>
    <w:rsid w:val="00255463"/>
    <w:rsid w:val="0026476B"/>
    <w:rsid w:val="0028401E"/>
    <w:rsid w:val="00295436"/>
    <w:rsid w:val="002A724D"/>
    <w:rsid w:val="002B532C"/>
    <w:rsid w:val="002C1F7E"/>
    <w:rsid w:val="002C6A22"/>
    <w:rsid w:val="002D4D0C"/>
    <w:rsid w:val="002F1015"/>
    <w:rsid w:val="002F4FD5"/>
    <w:rsid w:val="00301042"/>
    <w:rsid w:val="00306D74"/>
    <w:rsid w:val="00311FEA"/>
    <w:rsid w:val="00336617"/>
    <w:rsid w:val="00364ADF"/>
    <w:rsid w:val="00385DB8"/>
    <w:rsid w:val="003874D9"/>
    <w:rsid w:val="00393610"/>
    <w:rsid w:val="003941FD"/>
    <w:rsid w:val="003B5121"/>
    <w:rsid w:val="003B52C0"/>
    <w:rsid w:val="003F5830"/>
    <w:rsid w:val="00405053"/>
    <w:rsid w:val="00405430"/>
    <w:rsid w:val="00450734"/>
    <w:rsid w:val="0045601B"/>
    <w:rsid w:val="00463284"/>
    <w:rsid w:val="00472FC1"/>
    <w:rsid w:val="00473DDF"/>
    <w:rsid w:val="004867D7"/>
    <w:rsid w:val="0048731A"/>
    <w:rsid w:val="004A6277"/>
    <w:rsid w:val="004A7665"/>
    <w:rsid w:val="004B222E"/>
    <w:rsid w:val="004B7CED"/>
    <w:rsid w:val="004D4E0B"/>
    <w:rsid w:val="004D5B15"/>
    <w:rsid w:val="004D6882"/>
    <w:rsid w:val="004F7178"/>
    <w:rsid w:val="00515EF9"/>
    <w:rsid w:val="00517482"/>
    <w:rsid w:val="00526DD1"/>
    <w:rsid w:val="00552A23"/>
    <w:rsid w:val="00560A67"/>
    <w:rsid w:val="005756A2"/>
    <w:rsid w:val="0058332A"/>
    <w:rsid w:val="00583C07"/>
    <w:rsid w:val="005B2229"/>
    <w:rsid w:val="005C6003"/>
    <w:rsid w:val="005E6D32"/>
    <w:rsid w:val="00630F12"/>
    <w:rsid w:val="0065516C"/>
    <w:rsid w:val="00664037"/>
    <w:rsid w:val="006651C9"/>
    <w:rsid w:val="006B445E"/>
    <w:rsid w:val="006F3BDD"/>
    <w:rsid w:val="007113F3"/>
    <w:rsid w:val="00726528"/>
    <w:rsid w:val="0074650F"/>
    <w:rsid w:val="00796BA1"/>
    <w:rsid w:val="007975A2"/>
    <w:rsid w:val="007D34F8"/>
    <w:rsid w:val="007E0BAA"/>
    <w:rsid w:val="007E0EE8"/>
    <w:rsid w:val="00807216"/>
    <w:rsid w:val="00821C76"/>
    <w:rsid w:val="008242A6"/>
    <w:rsid w:val="0087101A"/>
    <w:rsid w:val="008915FD"/>
    <w:rsid w:val="008D4F5F"/>
    <w:rsid w:val="00901EB1"/>
    <w:rsid w:val="00907377"/>
    <w:rsid w:val="00924F61"/>
    <w:rsid w:val="00944420"/>
    <w:rsid w:val="00996DA5"/>
    <w:rsid w:val="009A6D3D"/>
    <w:rsid w:val="009B7260"/>
    <w:rsid w:val="009D2CE9"/>
    <w:rsid w:val="00A02866"/>
    <w:rsid w:val="00A33F61"/>
    <w:rsid w:val="00A57B23"/>
    <w:rsid w:val="00AA04D5"/>
    <w:rsid w:val="00AC0341"/>
    <w:rsid w:val="00AF7742"/>
    <w:rsid w:val="00B130CD"/>
    <w:rsid w:val="00B3766B"/>
    <w:rsid w:val="00B37F6C"/>
    <w:rsid w:val="00B80B77"/>
    <w:rsid w:val="00B859F6"/>
    <w:rsid w:val="00B87D29"/>
    <w:rsid w:val="00B95C66"/>
    <w:rsid w:val="00BD6711"/>
    <w:rsid w:val="00BF0E26"/>
    <w:rsid w:val="00BF5CB8"/>
    <w:rsid w:val="00C05DF1"/>
    <w:rsid w:val="00C33BEF"/>
    <w:rsid w:val="00C40B14"/>
    <w:rsid w:val="00C57FC3"/>
    <w:rsid w:val="00C65366"/>
    <w:rsid w:val="00C71B34"/>
    <w:rsid w:val="00CD0453"/>
    <w:rsid w:val="00CD2D33"/>
    <w:rsid w:val="00CF45B4"/>
    <w:rsid w:val="00D21C36"/>
    <w:rsid w:val="00D33D2A"/>
    <w:rsid w:val="00D44F7F"/>
    <w:rsid w:val="00D86F3D"/>
    <w:rsid w:val="00D90008"/>
    <w:rsid w:val="00D97D16"/>
    <w:rsid w:val="00DB56D1"/>
    <w:rsid w:val="00DB6329"/>
    <w:rsid w:val="00DE4713"/>
    <w:rsid w:val="00E513FA"/>
    <w:rsid w:val="00E5405E"/>
    <w:rsid w:val="00E67FEA"/>
    <w:rsid w:val="00E817F6"/>
    <w:rsid w:val="00EE05BB"/>
    <w:rsid w:val="00F25AC9"/>
    <w:rsid w:val="00F40A20"/>
    <w:rsid w:val="00F67BCB"/>
    <w:rsid w:val="00F67C43"/>
    <w:rsid w:val="00F8101C"/>
    <w:rsid w:val="00F87FAE"/>
    <w:rsid w:val="00F91C25"/>
    <w:rsid w:val="00FA4346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4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43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FA43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A434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eintense">
    <w:name w:val="Intense Emphasis"/>
    <w:basedOn w:val="Policepardfaut"/>
    <w:uiPriority w:val="21"/>
    <w:qFormat/>
    <w:rsid w:val="00FA4346"/>
    <w:rPr>
      <w:i/>
      <w:i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A4346"/>
    <w:pPr>
      <w:pBdr>
        <w:left w:val="double" w:sz="18" w:space="4" w:color="244061" w:themeColor="accent1" w:themeShade="80"/>
      </w:pBdr>
      <w:spacing w:line="420" w:lineRule="exact"/>
    </w:pPr>
    <w:rPr>
      <w:rFonts w:asciiTheme="majorHAnsi" w:eastAsiaTheme="majorEastAsia" w:hAnsiTheme="majorHAnsi" w:cstheme="majorBidi"/>
      <w:caps/>
      <w:color w:val="244061" w:themeColor="accent1" w:themeShade="80"/>
      <w:kern w:val="28"/>
      <w:sz w:val="38"/>
      <w:szCs w:val="20"/>
    </w:rPr>
  </w:style>
  <w:style w:type="character" w:customStyle="1" w:styleId="TitreCar">
    <w:name w:val="Titre Car"/>
    <w:basedOn w:val="Policepardfaut"/>
    <w:link w:val="Titre"/>
    <w:uiPriority w:val="10"/>
    <w:rsid w:val="00FA4346"/>
    <w:rPr>
      <w:rFonts w:asciiTheme="majorHAnsi" w:eastAsiaTheme="majorEastAsia" w:hAnsiTheme="majorHAnsi" w:cstheme="majorBidi"/>
      <w:caps/>
      <w:color w:val="244061" w:themeColor="accent1" w:themeShade="80"/>
      <w:kern w:val="28"/>
      <w:sz w:val="38"/>
      <w:szCs w:val="20"/>
    </w:rPr>
  </w:style>
  <w:style w:type="paragraph" w:styleId="Paragraphedeliste">
    <w:name w:val="List Paragraph"/>
    <w:basedOn w:val="Normal"/>
    <w:uiPriority w:val="34"/>
    <w:qFormat/>
    <w:rsid w:val="008242A6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295436"/>
  </w:style>
  <w:style w:type="character" w:styleId="Lienhypertexte">
    <w:name w:val="Hyperlink"/>
    <w:basedOn w:val="Policepardfaut"/>
    <w:uiPriority w:val="99"/>
    <w:unhideWhenUsed/>
    <w:rsid w:val="001E7C60"/>
    <w:rPr>
      <w:color w:val="0000FF" w:themeColor="hyperlink"/>
      <w:u w:val="single"/>
    </w:rPr>
  </w:style>
  <w:style w:type="character" w:styleId="CitationHTML">
    <w:name w:val="HTML Cite"/>
    <w:basedOn w:val="Policepardfaut"/>
    <w:uiPriority w:val="99"/>
    <w:semiHidden/>
    <w:unhideWhenUsed/>
    <w:rsid w:val="006F3B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7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hyperlink" Target="https://www.realvnc.com/fr/connect/download/viewer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hub.com/PhilJay/MPAndroidChar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adafruit/Adafruit_Python_GPIO.git" TargetMode="External"/><Relationship Id="rId25" Type="http://schemas.openxmlformats.org/officeDocument/2006/relationships/hyperlink" Target="https://github.com/adafruit/Adafruit_Python_GP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fritzing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hingspeak.com" TargetMode="External"/><Relationship Id="rId24" Type="http://schemas.openxmlformats.org/officeDocument/2006/relationships/hyperlink" Target="https://www.w3schools.com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stackoverflow.com/" TargetMode="External"/><Relationship Id="rId28" Type="http://schemas.openxmlformats.org/officeDocument/2006/relationships/hyperlink" Target="https://thingspeak.com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circuitdigest.com/" TargetMode="External"/><Relationship Id="rId27" Type="http://schemas.openxmlformats.org/officeDocument/2006/relationships/hyperlink" Target="https://www.youtube.com" TargetMode="External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57AEDB-5ACB-4024-8AAA-7E901E731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9</Pages>
  <Words>728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4725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2018-03-22T12:27:00Z</dcterms:created>
  <dcterms:modified xsi:type="dcterms:W3CDTF">2018-03-25T17:25:00Z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